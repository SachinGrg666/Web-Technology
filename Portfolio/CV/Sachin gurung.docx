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46211A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3D0A4BE" w14:textId="77777777" w:rsidR="001B2ABD" w:rsidRDefault="0017188F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7316433" wp14:editId="4CDDC15B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181610</wp:posOffset>
                  </wp:positionV>
                  <wp:extent cx="2080260" cy="214249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60" cy="214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64CDF5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E220AE4" w14:textId="77777777" w:rsidR="001B2ABD" w:rsidRDefault="00A36627" w:rsidP="001B2ABD">
            <w:pPr>
              <w:pStyle w:val="Title"/>
            </w:pPr>
            <w:r>
              <w:t>Sachin gurung</w:t>
            </w:r>
          </w:p>
          <w:p w14:paraId="6B089C53" w14:textId="77777777" w:rsidR="001B2ABD" w:rsidRDefault="00A36627" w:rsidP="001B2ABD">
            <w:pPr>
              <w:pStyle w:val="Subtitle"/>
            </w:pPr>
            <w:r>
              <w:rPr>
                <w:spacing w:val="0"/>
                <w:w w:val="100"/>
              </w:rPr>
              <w:t>Barista</w:t>
            </w:r>
          </w:p>
        </w:tc>
      </w:tr>
      <w:tr w:rsidR="001B2ABD" w14:paraId="535BCDBE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05CB089843FB403CBD1FB658E9CAAAAF"/>
              </w:placeholder>
              <w:temporary/>
              <w:showingPlcHdr/>
              <w15:appearance w15:val="hidden"/>
            </w:sdtPr>
            <w:sdtEndPr/>
            <w:sdtContent>
              <w:p w14:paraId="014B933A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4B5BD8F5" w14:textId="77777777" w:rsidR="00036450" w:rsidRDefault="00A36627" w:rsidP="00A36627">
            <w:r>
              <w:rPr>
                <w:shd w:val="clear" w:color="auto" w:fill="FFFFFF"/>
              </w:rPr>
              <w:t>Dedicated hospitality professional with strong customer service skills. Experienced in food preparation, rotation and portion control. Knowledgeable about stock management and POS systems.</w:t>
            </w:r>
          </w:p>
          <w:p w14:paraId="1D9F1463" w14:textId="77777777" w:rsidR="00036450" w:rsidRDefault="00036450" w:rsidP="00036450"/>
          <w:sdt>
            <w:sdtPr>
              <w:id w:val="-1954003311"/>
              <w:placeholder>
                <w:docPart w:val="43DB05E55B82455899D552167FF33B38"/>
              </w:placeholder>
              <w:temporary/>
              <w:showingPlcHdr/>
              <w15:appearance w15:val="hidden"/>
            </w:sdtPr>
            <w:sdtEndPr/>
            <w:sdtContent>
              <w:p w14:paraId="7ADDCFAF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0CC639535CDD4FEFB0911228D2A7B95F"/>
              </w:placeholder>
              <w:temporary/>
              <w:showingPlcHdr/>
              <w15:appearance w15:val="hidden"/>
            </w:sdtPr>
            <w:sdtEndPr/>
            <w:sdtContent>
              <w:p w14:paraId="2A7575D8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7736B050" w14:textId="77777777" w:rsidR="004D3011" w:rsidRDefault="00A36627" w:rsidP="004D3011">
            <w:r>
              <w:t>9814719004</w:t>
            </w:r>
          </w:p>
          <w:p w14:paraId="0816ECE5" w14:textId="77777777" w:rsidR="004D3011" w:rsidRPr="004D3011" w:rsidRDefault="004D3011" w:rsidP="004D3011"/>
          <w:sdt>
            <w:sdtPr>
              <w:id w:val="67859272"/>
              <w:placeholder>
                <w:docPart w:val="6FD9652CDCC94150955620A6BDB89E42"/>
              </w:placeholder>
              <w:temporary/>
              <w:showingPlcHdr/>
              <w15:appearance w15:val="hidden"/>
            </w:sdtPr>
            <w:sdtEndPr/>
            <w:sdtContent>
              <w:p w14:paraId="728ABC2B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F61B98D" w14:textId="77777777" w:rsidR="004D3011" w:rsidRDefault="00A36627" w:rsidP="004D3011">
            <w:r w:rsidRPr="00A36627">
              <w:t>illusion133.wordpress.com</w:t>
            </w:r>
          </w:p>
          <w:p w14:paraId="731840D8" w14:textId="77777777" w:rsidR="004D3011" w:rsidRDefault="004D3011" w:rsidP="004D3011"/>
          <w:sdt>
            <w:sdtPr>
              <w:id w:val="-240260293"/>
              <w:placeholder>
                <w:docPart w:val="6D4EB10E90714125841AFE6470402CB6"/>
              </w:placeholder>
              <w:temporary/>
              <w:showingPlcHdr/>
              <w15:appearance w15:val="hidden"/>
            </w:sdtPr>
            <w:sdtEndPr/>
            <w:sdtContent>
              <w:p w14:paraId="047C8A85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38DAC118" w14:textId="77777777" w:rsidR="00036450" w:rsidRPr="00E4381A" w:rsidRDefault="00A36627" w:rsidP="004D3011">
            <w:pPr>
              <w:rPr>
                <w:rStyle w:val="Hyperlink"/>
              </w:rPr>
            </w:pPr>
            <w:r>
              <w:t>Saxin444@gmail.com</w:t>
            </w:r>
          </w:p>
          <w:sdt>
            <w:sdtPr>
              <w:id w:val="-1444214663"/>
              <w:placeholder>
                <w:docPart w:val="957E734E2F55410A8C9359B02FAEC35E"/>
              </w:placeholder>
              <w:temporary/>
              <w:showingPlcHdr/>
              <w15:appearance w15:val="hidden"/>
            </w:sdtPr>
            <w:sdtEndPr/>
            <w:sdtContent>
              <w:p w14:paraId="3B2E9913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5B34233" w14:textId="77777777" w:rsidR="00A36627" w:rsidRDefault="00A36627" w:rsidP="00A36627">
            <w:pPr>
              <w:pStyle w:val="ListParagraph"/>
              <w:numPr>
                <w:ilvl w:val="0"/>
                <w:numId w:val="3"/>
              </w:numPr>
            </w:pPr>
            <w:r>
              <w:t>Art</w:t>
            </w:r>
          </w:p>
          <w:p w14:paraId="48FF5F44" w14:textId="77777777" w:rsidR="00A36627" w:rsidRDefault="00A36627" w:rsidP="00A36627">
            <w:pPr>
              <w:pStyle w:val="ListParagraph"/>
              <w:numPr>
                <w:ilvl w:val="0"/>
                <w:numId w:val="3"/>
              </w:numPr>
            </w:pPr>
            <w:r>
              <w:t>Music</w:t>
            </w:r>
          </w:p>
          <w:p w14:paraId="07F68B26" w14:textId="77777777" w:rsidR="00A36627" w:rsidRDefault="00A36627" w:rsidP="00A36627">
            <w:pPr>
              <w:pStyle w:val="ListParagraph"/>
              <w:numPr>
                <w:ilvl w:val="0"/>
                <w:numId w:val="3"/>
              </w:numPr>
            </w:pPr>
            <w:r>
              <w:t>Travelling and Adventure</w:t>
            </w:r>
          </w:p>
          <w:p w14:paraId="1844E34F" w14:textId="77777777" w:rsidR="004D3011" w:rsidRPr="004D3011" w:rsidRDefault="00A36627" w:rsidP="00A36627">
            <w:pPr>
              <w:pStyle w:val="ListParagraph"/>
              <w:numPr>
                <w:ilvl w:val="0"/>
                <w:numId w:val="3"/>
              </w:numPr>
            </w:pPr>
            <w:r>
              <w:t>Basketball</w:t>
            </w:r>
          </w:p>
        </w:tc>
        <w:tc>
          <w:tcPr>
            <w:tcW w:w="720" w:type="dxa"/>
          </w:tcPr>
          <w:p w14:paraId="25D1118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2D6C2BA065C2476C94F520668A716D64"/>
              </w:placeholder>
              <w:temporary/>
              <w:showingPlcHdr/>
              <w15:appearance w15:val="hidden"/>
            </w:sdtPr>
            <w:sdtEndPr/>
            <w:sdtContent>
              <w:p w14:paraId="609990D3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7E55DE5E" w14:textId="77777777" w:rsidR="00A36627" w:rsidRPr="00036450" w:rsidRDefault="00A36627" w:rsidP="00A36627">
            <w:pPr>
              <w:pStyle w:val="Heading4"/>
            </w:pPr>
            <w:r>
              <w:t>Golden Peak High School</w:t>
            </w:r>
          </w:p>
          <w:p w14:paraId="3F40B5AF" w14:textId="77777777" w:rsidR="00A36627" w:rsidRDefault="00A36627" w:rsidP="00A36627">
            <w:pPr>
              <w:pStyle w:val="Date"/>
            </w:pPr>
            <w:r>
              <w:t>2015 A.D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2019 A.D</w:t>
            </w:r>
          </w:p>
          <w:p w14:paraId="3086C607" w14:textId="77777777" w:rsidR="00A36627" w:rsidRDefault="00A36627" w:rsidP="00A36627">
            <w:r>
              <w:t>Primary Education</w:t>
            </w:r>
          </w:p>
          <w:p w14:paraId="3D67D103" w14:textId="77777777" w:rsidR="00A36627" w:rsidRPr="00A36627" w:rsidRDefault="00A36627" w:rsidP="00A36627"/>
          <w:p w14:paraId="52CA2B18" w14:textId="77777777" w:rsidR="00A36627" w:rsidRPr="00B359E4" w:rsidRDefault="00A36627" w:rsidP="00A36627">
            <w:pPr>
              <w:pStyle w:val="Heading4"/>
            </w:pPr>
            <w:r>
              <w:t>Reliance International Academy</w:t>
            </w:r>
          </w:p>
          <w:p w14:paraId="30E40ABE" w14:textId="77777777" w:rsidR="00A36627" w:rsidRDefault="00A36627" w:rsidP="00A36627">
            <w:pPr>
              <w:pStyle w:val="Date"/>
            </w:pPr>
            <w:r>
              <w:t>2020 A.D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2022 A.D</w:t>
            </w:r>
          </w:p>
          <w:p w14:paraId="377CD864" w14:textId="77777777" w:rsidR="00A36627" w:rsidRPr="00A36627" w:rsidRDefault="00A36627" w:rsidP="00A36627">
            <w:r>
              <w:t>Secondary Education</w:t>
            </w:r>
          </w:p>
          <w:sdt>
            <w:sdtPr>
              <w:id w:val="1001553383"/>
              <w:placeholder>
                <w:docPart w:val="28F792E9E4804D2E8ABB6369CD28EE7A"/>
              </w:placeholder>
              <w:temporary/>
              <w:showingPlcHdr/>
              <w15:appearance w15:val="hidden"/>
            </w:sdtPr>
            <w:sdtEndPr/>
            <w:sdtContent>
              <w:p w14:paraId="4B86451A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7915C8F0" w14:textId="77777777" w:rsidR="00036450" w:rsidRDefault="00A36627" w:rsidP="00B359E4">
            <w:pPr>
              <w:pStyle w:val="Heading4"/>
              <w:rPr>
                <w:bCs/>
              </w:rPr>
            </w:pPr>
            <w:r>
              <w:t>Himalayan Beans Java</w:t>
            </w:r>
            <w:r w:rsidR="00036450">
              <w:t xml:space="preserve"> </w:t>
            </w:r>
            <w:r w:rsidR="00036450" w:rsidRPr="00036450">
              <w:t xml:space="preserve"> </w:t>
            </w:r>
          </w:p>
          <w:p w14:paraId="53CA9EDD" w14:textId="77777777" w:rsidR="00A36627" w:rsidRDefault="00A36627" w:rsidP="00A36627">
            <w:pPr>
              <w:pStyle w:val="ListParagraph"/>
              <w:numPr>
                <w:ilvl w:val="0"/>
                <w:numId w:val="2"/>
              </w:numPr>
            </w:pPr>
            <w:r w:rsidRPr="00A36627">
              <w:rPr>
                <w:bdr w:val="none" w:sz="0" w:space="0" w:color="auto" w:frame="1"/>
              </w:rPr>
              <w:t>Ordered, received, and stocked supplies and retail products.</w:t>
            </w:r>
          </w:p>
          <w:p w14:paraId="1F3D71E8" w14:textId="77777777" w:rsidR="00A36627" w:rsidRDefault="00A36627" w:rsidP="00A36627">
            <w:pPr>
              <w:pStyle w:val="ListParagraph"/>
              <w:numPr>
                <w:ilvl w:val="0"/>
                <w:numId w:val="2"/>
              </w:numPr>
            </w:pPr>
            <w:r w:rsidRPr="00A36627">
              <w:rPr>
                <w:bdr w:val="none" w:sz="0" w:space="0" w:color="auto" w:frame="1"/>
              </w:rPr>
              <w:t>Cleaned equipment, dispose of waste, and cashed-up registers for thorough store closing processes.</w:t>
            </w:r>
          </w:p>
          <w:p w14:paraId="1347A128" w14:textId="77777777" w:rsidR="00A36627" w:rsidRPr="00A36627" w:rsidRDefault="00A36627" w:rsidP="00A36627">
            <w:pPr>
              <w:pStyle w:val="ListParagraph"/>
              <w:numPr>
                <w:ilvl w:val="0"/>
                <w:numId w:val="2"/>
              </w:numPr>
            </w:pPr>
            <w:r w:rsidRPr="00A36627">
              <w:rPr>
                <w:bdr w:val="none" w:sz="0" w:space="0" w:color="auto" w:frame="1"/>
              </w:rPr>
              <w:t>Received and accurately processed customer payments.</w:t>
            </w:r>
          </w:p>
          <w:p w14:paraId="3DFE4722" w14:textId="77777777" w:rsidR="00A36627" w:rsidRDefault="00A36627" w:rsidP="00A36627"/>
          <w:p w14:paraId="5EFBC7C1" w14:textId="77777777" w:rsidR="00A36627" w:rsidRDefault="00A36627" w:rsidP="00A36627"/>
          <w:p w14:paraId="7C2B203C" w14:textId="77777777" w:rsidR="00A36627" w:rsidRDefault="00A36627" w:rsidP="00A36627"/>
          <w:p w14:paraId="1D8097EF" w14:textId="77777777" w:rsidR="00A36627" w:rsidRDefault="00A36627" w:rsidP="00A36627"/>
          <w:p w14:paraId="6951624B" w14:textId="77777777" w:rsidR="00A36627" w:rsidRDefault="00A36627" w:rsidP="00A36627"/>
          <w:p w14:paraId="7234D978" w14:textId="77777777" w:rsidR="00A36627" w:rsidRDefault="00A36627" w:rsidP="00A36627"/>
          <w:p w14:paraId="7087C4F4" w14:textId="77777777" w:rsidR="00A36627" w:rsidRDefault="00A36627" w:rsidP="00A36627"/>
          <w:p w14:paraId="239BC84B" w14:textId="77777777" w:rsidR="00A36627" w:rsidRDefault="00A36627" w:rsidP="00A36627"/>
          <w:p w14:paraId="2A5F9E45" w14:textId="77777777" w:rsidR="00A36627" w:rsidRDefault="00A36627" w:rsidP="00A36627"/>
          <w:p w14:paraId="3147794F" w14:textId="77777777" w:rsidR="00A36627" w:rsidRDefault="00A36627" w:rsidP="00A36627"/>
          <w:p w14:paraId="1E05A70A" w14:textId="77777777" w:rsidR="00A36627" w:rsidRDefault="00A36627" w:rsidP="00A36627"/>
          <w:p w14:paraId="59E5EE38" w14:textId="77777777" w:rsidR="00A36627" w:rsidRDefault="00A36627" w:rsidP="00A36627"/>
          <w:sdt>
            <w:sdtPr>
              <w:id w:val="1669594239"/>
              <w:placeholder>
                <w:docPart w:val="2B073040647441C6B3226107EB565159"/>
              </w:placeholder>
              <w:temporary/>
              <w:showingPlcHdr/>
              <w15:appearance w15:val="hidden"/>
            </w:sdtPr>
            <w:sdtEndPr/>
            <w:sdtContent>
              <w:p w14:paraId="64F0AE09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00518B5B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724FAF2D" wp14:editId="7600397F">
                  <wp:extent cx="3756660" cy="141732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</w:tbl>
    <w:p w14:paraId="03F0C7E6" w14:textId="77777777" w:rsidR="0043117B" w:rsidRDefault="0017188F" w:rsidP="000C45FF">
      <w:pPr>
        <w:tabs>
          <w:tab w:val="left" w:pos="990"/>
        </w:tabs>
      </w:pPr>
    </w:p>
    <w:sectPr w:rsidR="0043117B" w:rsidSect="000C45FF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693D3" w14:textId="77777777" w:rsidR="00A36627" w:rsidRDefault="00A36627" w:rsidP="000C45FF">
      <w:r>
        <w:separator/>
      </w:r>
    </w:p>
  </w:endnote>
  <w:endnote w:type="continuationSeparator" w:id="0">
    <w:p w14:paraId="4FB681A0" w14:textId="77777777" w:rsidR="00A36627" w:rsidRDefault="00A3662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D98FF" w14:textId="77777777" w:rsidR="00A36627" w:rsidRDefault="00A36627" w:rsidP="000C45FF">
      <w:r>
        <w:separator/>
      </w:r>
    </w:p>
  </w:footnote>
  <w:footnote w:type="continuationSeparator" w:id="0">
    <w:p w14:paraId="07BDEACE" w14:textId="77777777" w:rsidR="00A36627" w:rsidRDefault="00A3662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979B4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D1B146B" wp14:editId="02EB255E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FFC"/>
    <w:multiLevelType w:val="hybridMultilevel"/>
    <w:tmpl w:val="AFD65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5230C4"/>
    <w:multiLevelType w:val="hybridMultilevel"/>
    <w:tmpl w:val="2C007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10084A"/>
    <w:multiLevelType w:val="multilevel"/>
    <w:tmpl w:val="7B001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48867136">
    <w:abstractNumId w:val="2"/>
  </w:num>
  <w:num w:numId="2" w16cid:durableId="1791123477">
    <w:abstractNumId w:val="1"/>
  </w:num>
  <w:num w:numId="3" w16cid:durableId="258098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627"/>
    <w:rsid w:val="00036450"/>
    <w:rsid w:val="00094499"/>
    <w:rsid w:val="000C45FF"/>
    <w:rsid w:val="000E3FD1"/>
    <w:rsid w:val="00112054"/>
    <w:rsid w:val="001317D8"/>
    <w:rsid w:val="001525E1"/>
    <w:rsid w:val="0017188F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36627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0DDB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customStyle="1" w:styleId="public-draftstyledefault-unorderedlistitem">
    <w:name w:val="public-draftstyledefault-unorderedlistitem"/>
    <w:basedOn w:val="Normal"/>
    <w:rsid w:val="00A3662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semiHidden/>
    <w:qFormat/>
    <w:rsid w:val="00A36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chi\AppData\Local\Microsoft\Office\16.0\DTS\en-US%7bFFF89309-2095-4C05-9DC4-9D32008429F1%7d\%7bCAC775DA-A306-4553-B72B-BEA176CD312C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9629617798789353"/>
          <c:y val="1.7921146953405017E-2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2">
                  <c:v>Interaction Skill</c:v>
                </c:pt>
                <c:pt idx="3">
                  <c:v>Coffee Making</c:v>
                </c:pt>
                <c:pt idx="4">
                  <c:v>Speaking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2">
                  <c:v>0.5</c:v>
                </c:pt>
                <c:pt idx="3">
                  <c:v>0.75</c:v>
                </c:pt>
                <c:pt idx="4">
                  <c:v>0.35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CB089843FB403CBD1FB658E9CAAA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0670CA-6F5B-40B7-B1F3-F0B00C06BB47}"/>
      </w:docPartPr>
      <w:docPartBody>
        <w:p w:rsidR="00000000" w:rsidRDefault="007B1C4D">
          <w:pPr>
            <w:pStyle w:val="05CB089843FB403CBD1FB658E9CAAAAF"/>
          </w:pPr>
          <w:r w:rsidRPr="00D5459D">
            <w:t>Profile</w:t>
          </w:r>
        </w:p>
      </w:docPartBody>
    </w:docPart>
    <w:docPart>
      <w:docPartPr>
        <w:name w:val="43DB05E55B82455899D552167FF33B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82E342-56E3-489B-B049-AB23F9E371B3}"/>
      </w:docPartPr>
      <w:docPartBody>
        <w:p w:rsidR="00000000" w:rsidRDefault="007B1C4D">
          <w:pPr>
            <w:pStyle w:val="43DB05E55B82455899D552167FF33B38"/>
          </w:pPr>
          <w:r w:rsidRPr="00CB0055">
            <w:t>Contact</w:t>
          </w:r>
        </w:p>
      </w:docPartBody>
    </w:docPart>
    <w:docPart>
      <w:docPartPr>
        <w:name w:val="0CC639535CDD4FEFB0911228D2A7B9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35A30-D0B4-4517-BCEF-EE424062ED53}"/>
      </w:docPartPr>
      <w:docPartBody>
        <w:p w:rsidR="00000000" w:rsidRDefault="007B1C4D">
          <w:pPr>
            <w:pStyle w:val="0CC639535CDD4FEFB0911228D2A7B95F"/>
          </w:pPr>
          <w:r w:rsidRPr="004D3011">
            <w:t>PHONE:</w:t>
          </w:r>
        </w:p>
      </w:docPartBody>
    </w:docPart>
    <w:docPart>
      <w:docPartPr>
        <w:name w:val="6FD9652CDCC94150955620A6BDB89E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2EEAD1-781C-48ED-9AA0-A284AFA0792F}"/>
      </w:docPartPr>
      <w:docPartBody>
        <w:p w:rsidR="00000000" w:rsidRDefault="007B1C4D">
          <w:pPr>
            <w:pStyle w:val="6FD9652CDCC94150955620A6BDB89E42"/>
          </w:pPr>
          <w:r w:rsidRPr="004D3011">
            <w:t>WEBSITE:</w:t>
          </w:r>
        </w:p>
      </w:docPartBody>
    </w:docPart>
    <w:docPart>
      <w:docPartPr>
        <w:name w:val="6D4EB10E90714125841AFE6470402C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3DEA7-EC90-4B00-BC01-C0C0E39D2F68}"/>
      </w:docPartPr>
      <w:docPartBody>
        <w:p w:rsidR="00000000" w:rsidRDefault="007B1C4D">
          <w:pPr>
            <w:pStyle w:val="6D4EB10E90714125841AFE6470402CB6"/>
          </w:pPr>
          <w:r w:rsidRPr="004D3011">
            <w:t>EMAIL:</w:t>
          </w:r>
        </w:p>
      </w:docPartBody>
    </w:docPart>
    <w:docPart>
      <w:docPartPr>
        <w:name w:val="957E734E2F55410A8C9359B02FAEC3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BBFD9D-0C3E-41F8-A54C-A893EF572B93}"/>
      </w:docPartPr>
      <w:docPartBody>
        <w:p w:rsidR="00000000" w:rsidRDefault="007B1C4D">
          <w:pPr>
            <w:pStyle w:val="957E734E2F55410A8C9359B02FAEC35E"/>
          </w:pPr>
          <w:r w:rsidRPr="00CB0055">
            <w:t>Hobbies</w:t>
          </w:r>
        </w:p>
      </w:docPartBody>
    </w:docPart>
    <w:docPart>
      <w:docPartPr>
        <w:name w:val="2D6C2BA065C2476C94F520668A716D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C6DE0D-1209-4250-AD04-A5BA30060C73}"/>
      </w:docPartPr>
      <w:docPartBody>
        <w:p w:rsidR="00000000" w:rsidRDefault="007B1C4D">
          <w:pPr>
            <w:pStyle w:val="2D6C2BA065C2476C94F520668A716D64"/>
          </w:pPr>
          <w:r w:rsidRPr="00036450">
            <w:t>EDUCATION</w:t>
          </w:r>
        </w:p>
      </w:docPartBody>
    </w:docPart>
    <w:docPart>
      <w:docPartPr>
        <w:name w:val="28F792E9E4804D2E8ABB6369CD28EE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DF47FE-93E4-4C01-9989-2BAF32FFC1BF}"/>
      </w:docPartPr>
      <w:docPartBody>
        <w:p w:rsidR="00000000" w:rsidRDefault="007B1C4D">
          <w:pPr>
            <w:pStyle w:val="28F792E9E4804D2E8ABB6369CD28EE7A"/>
          </w:pPr>
          <w:r w:rsidRPr="00036450">
            <w:t>WORK EXPERIENCE</w:t>
          </w:r>
        </w:p>
      </w:docPartBody>
    </w:docPart>
    <w:docPart>
      <w:docPartPr>
        <w:name w:val="2B073040647441C6B3226107EB565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9C17AB-81D4-4BC7-A81B-03C71B0F12D0}"/>
      </w:docPartPr>
      <w:docPartBody>
        <w:p w:rsidR="00000000" w:rsidRDefault="007B1C4D">
          <w:pPr>
            <w:pStyle w:val="2B073040647441C6B3226107EB565159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54601B906B04DBF874B6B14A618F21D">
    <w:name w:val="254601B906B04DBF874B6B14A618F21D"/>
  </w:style>
  <w:style w:type="paragraph" w:customStyle="1" w:styleId="9B92CD400A3B422CB3E8084CC4CDFD06">
    <w:name w:val="9B92CD400A3B422CB3E8084CC4CDFD06"/>
  </w:style>
  <w:style w:type="paragraph" w:customStyle="1" w:styleId="05CB089843FB403CBD1FB658E9CAAAAF">
    <w:name w:val="05CB089843FB403CBD1FB658E9CAAAAF"/>
  </w:style>
  <w:style w:type="paragraph" w:customStyle="1" w:styleId="5FC5EF41C8E44ACCADC79903CF70322B">
    <w:name w:val="5FC5EF41C8E44ACCADC79903CF70322B"/>
  </w:style>
  <w:style w:type="paragraph" w:customStyle="1" w:styleId="43DB05E55B82455899D552167FF33B38">
    <w:name w:val="43DB05E55B82455899D552167FF33B38"/>
  </w:style>
  <w:style w:type="paragraph" w:customStyle="1" w:styleId="0CC639535CDD4FEFB0911228D2A7B95F">
    <w:name w:val="0CC639535CDD4FEFB0911228D2A7B95F"/>
  </w:style>
  <w:style w:type="paragraph" w:customStyle="1" w:styleId="7F7BF8F8E2BF41928A0047A4E6EDFE89">
    <w:name w:val="7F7BF8F8E2BF41928A0047A4E6EDFE89"/>
  </w:style>
  <w:style w:type="paragraph" w:customStyle="1" w:styleId="6FD9652CDCC94150955620A6BDB89E42">
    <w:name w:val="6FD9652CDCC94150955620A6BDB89E42"/>
  </w:style>
  <w:style w:type="paragraph" w:customStyle="1" w:styleId="B70573E5711C461F95CA2ED23FEE5035">
    <w:name w:val="B70573E5711C461F95CA2ED23FEE5035"/>
  </w:style>
  <w:style w:type="paragraph" w:customStyle="1" w:styleId="6D4EB10E90714125841AFE6470402CB6">
    <w:name w:val="6D4EB10E90714125841AFE6470402CB6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D02AFE48324D4B119BA53FBDD9652322">
    <w:name w:val="D02AFE48324D4B119BA53FBDD9652322"/>
  </w:style>
  <w:style w:type="paragraph" w:customStyle="1" w:styleId="957E734E2F55410A8C9359B02FAEC35E">
    <w:name w:val="957E734E2F55410A8C9359B02FAEC35E"/>
  </w:style>
  <w:style w:type="paragraph" w:customStyle="1" w:styleId="8643FC2708584306B148B1BADAC89F5D">
    <w:name w:val="8643FC2708584306B148B1BADAC89F5D"/>
  </w:style>
  <w:style w:type="paragraph" w:customStyle="1" w:styleId="3C23F825E4344953AE3E15E7EF028362">
    <w:name w:val="3C23F825E4344953AE3E15E7EF028362"/>
  </w:style>
  <w:style w:type="paragraph" w:customStyle="1" w:styleId="196AC0271C43418ABF73A70FD402423A">
    <w:name w:val="196AC0271C43418ABF73A70FD402423A"/>
  </w:style>
  <w:style w:type="paragraph" w:customStyle="1" w:styleId="3AABC0229B8C4BA1902DA348461E1715">
    <w:name w:val="3AABC0229B8C4BA1902DA348461E1715"/>
  </w:style>
  <w:style w:type="paragraph" w:customStyle="1" w:styleId="2D6C2BA065C2476C94F520668A716D64">
    <w:name w:val="2D6C2BA065C2476C94F520668A716D64"/>
  </w:style>
  <w:style w:type="paragraph" w:customStyle="1" w:styleId="CAE6C08B438846F298606F76464D9135">
    <w:name w:val="CAE6C08B438846F298606F76464D9135"/>
  </w:style>
  <w:style w:type="paragraph" w:customStyle="1" w:styleId="2934408753DC471E8265515EF6EE58BA">
    <w:name w:val="2934408753DC471E8265515EF6EE58BA"/>
  </w:style>
  <w:style w:type="paragraph" w:customStyle="1" w:styleId="71AB9D0D4D8642FA93C2D9508932D9F9">
    <w:name w:val="71AB9D0D4D8642FA93C2D9508932D9F9"/>
  </w:style>
  <w:style w:type="paragraph" w:customStyle="1" w:styleId="273E669C00224C809E236E365FD31A80">
    <w:name w:val="273E669C00224C809E236E365FD31A80"/>
  </w:style>
  <w:style w:type="paragraph" w:customStyle="1" w:styleId="6E127132077C4ED6A4F9622B6630B287">
    <w:name w:val="6E127132077C4ED6A4F9622B6630B287"/>
  </w:style>
  <w:style w:type="paragraph" w:customStyle="1" w:styleId="73F0D56CD4DF4B178AB767CE1DF60FA1">
    <w:name w:val="73F0D56CD4DF4B178AB767CE1DF60FA1"/>
  </w:style>
  <w:style w:type="paragraph" w:customStyle="1" w:styleId="A6D6605C22324CAF879EDED85B5A9E6D">
    <w:name w:val="A6D6605C22324CAF879EDED85B5A9E6D"/>
  </w:style>
  <w:style w:type="paragraph" w:customStyle="1" w:styleId="28F792E9E4804D2E8ABB6369CD28EE7A">
    <w:name w:val="28F792E9E4804D2E8ABB6369CD28EE7A"/>
  </w:style>
  <w:style w:type="paragraph" w:customStyle="1" w:styleId="B7894CE9E7694FA8B06B18F628BE1649">
    <w:name w:val="B7894CE9E7694FA8B06B18F628BE1649"/>
  </w:style>
  <w:style w:type="paragraph" w:customStyle="1" w:styleId="B695773811A849F2876790346AB6AAB0">
    <w:name w:val="B695773811A849F2876790346AB6AAB0"/>
  </w:style>
  <w:style w:type="paragraph" w:customStyle="1" w:styleId="D277DF0F40A74E04A1CF52DF9A2CA051">
    <w:name w:val="D277DF0F40A74E04A1CF52DF9A2CA051"/>
  </w:style>
  <w:style w:type="paragraph" w:customStyle="1" w:styleId="C935354448214FA79CCF233B8F256DD2">
    <w:name w:val="C935354448214FA79CCF233B8F256DD2"/>
  </w:style>
  <w:style w:type="paragraph" w:customStyle="1" w:styleId="E574A00D29EF44F88346B0AB48057621">
    <w:name w:val="E574A00D29EF44F88346B0AB48057621"/>
  </w:style>
  <w:style w:type="paragraph" w:customStyle="1" w:styleId="A49E284C863B434C9DCFE53A45E85856">
    <w:name w:val="A49E284C863B434C9DCFE53A45E85856"/>
  </w:style>
  <w:style w:type="paragraph" w:customStyle="1" w:styleId="E01FDF7B7EF842C4BA28D333DA9BECD1">
    <w:name w:val="E01FDF7B7EF842C4BA28D333DA9BECD1"/>
  </w:style>
  <w:style w:type="paragraph" w:customStyle="1" w:styleId="61FA0883E5874B95ACC63660DD6FE225">
    <w:name w:val="61FA0883E5874B95ACC63660DD6FE225"/>
  </w:style>
  <w:style w:type="paragraph" w:customStyle="1" w:styleId="45D834236EBC4B73882505C9BF03C07D">
    <w:name w:val="45D834236EBC4B73882505C9BF03C07D"/>
  </w:style>
  <w:style w:type="paragraph" w:customStyle="1" w:styleId="3142339199B84D0E80441165ECFD1E72">
    <w:name w:val="3142339199B84D0E80441165ECFD1E72"/>
  </w:style>
  <w:style w:type="paragraph" w:customStyle="1" w:styleId="62FB112DC27B4EDFB7AF6BA23712AC78">
    <w:name w:val="62FB112DC27B4EDFB7AF6BA23712AC78"/>
  </w:style>
  <w:style w:type="paragraph" w:customStyle="1" w:styleId="5148951B83E14CC280BF82EDA8591C26">
    <w:name w:val="5148951B83E14CC280BF82EDA8591C26"/>
  </w:style>
  <w:style w:type="paragraph" w:customStyle="1" w:styleId="0790C746D9184533B96992F2C117D75B">
    <w:name w:val="0790C746D9184533B96992F2C117D75B"/>
  </w:style>
  <w:style w:type="paragraph" w:customStyle="1" w:styleId="1FBFE06E76804A349B57E0CA724C31C7">
    <w:name w:val="1FBFE06E76804A349B57E0CA724C31C7"/>
  </w:style>
  <w:style w:type="paragraph" w:customStyle="1" w:styleId="367289A9D72C4905AD75B379C85E3D6F">
    <w:name w:val="367289A9D72C4905AD75B379C85E3D6F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2B073040647441C6B3226107EB565159">
    <w:name w:val="2B073040647441C6B3226107EB5651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 cap="flat" cmpd="sng" algn="ctr">
          <a:solidFill>
            <a:srgbClr val="94B6D2"/>
          </a:solidFill>
          <a:prstDash val="solid"/>
          <a:miter lim="800000"/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{CAC775DA-A306-4553-B72B-BEA176CD312C}tf00546271_win32</Template>
  <TotalTime>0</TotalTime>
  <Pages>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2022-12-15T09:14:00Z</dcterms:created>
  <dcterms:modified xsi:type="dcterms:W3CDTF">2022-12-15T09:29:00Z</dcterms:modified>
</cp:coreProperties>
</file>